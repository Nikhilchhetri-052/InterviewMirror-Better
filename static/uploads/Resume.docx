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BF0CCF" w14:textId="7E08B7F1" w:rsidR="00D62146" w:rsidRPr="00875520" w:rsidRDefault="003814CC" w:rsidP="003814CC">
      <w:pPr>
        <w:pStyle w:val="1ApplicantName"/>
        <w:jc w:val="center"/>
        <w:rPr>
          <w:sz w:val="64"/>
          <w:szCs w:val="64"/>
        </w:rPr>
      </w:pPr>
      <w:r>
        <w:rPr>
          <w:sz w:val="64"/>
          <w:szCs w:val="64"/>
        </w:rPr>
        <w:t>Raunak Tuladhar</w:t>
      </w:r>
    </w:p>
    <w:p w14:paraId="385B1A13" w14:textId="7E89D6DF" w:rsidR="00324137" w:rsidRPr="00324137" w:rsidRDefault="003814CC" w:rsidP="003814CC">
      <w:pPr>
        <w:pStyle w:val="5SummaryText"/>
        <w:shd w:val="clear" w:color="auto" w:fill="F1F1F5"/>
        <w:jc w:val="center"/>
        <w:rPr>
          <w:sz w:val="28"/>
          <w:szCs w:val="28"/>
        </w:rPr>
      </w:pPr>
      <w:r>
        <w:rPr>
          <w:sz w:val="28"/>
          <w:szCs w:val="28"/>
        </w:rPr>
        <w:t>(+977) 9843345014</w:t>
      </w:r>
      <w:r w:rsidR="00324137">
        <w:rPr>
          <w:sz w:val="28"/>
          <w:szCs w:val="28"/>
        </w:rPr>
        <w:t xml:space="preserve"> </w:t>
      </w:r>
      <w:r w:rsidR="00875520">
        <w:rPr>
          <w:sz w:val="28"/>
          <w:szCs w:val="28"/>
        </w:rPr>
        <w:t>|</w:t>
      </w:r>
      <w:r w:rsidR="00324137">
        <w:rPr>
          <w:sz w:val="28"/>
          <w:szCs w:val="28"/>
        </w:rPr>
        <w:t xml:space="preserve"> </w:t>
      </w:r>
      <w:hyperlink r:id="rId7" w:history="1">
        <w:r w:rsidR="00410DF4" w:rsidRPr="00410DF4">
          <w:rPr>
            <w:rStyle w:val="Hyperlink"/>
            <w:sz w:val="28"/>
            <w:szCs w:val="28"/>
          </w:rPr>
          <w:t>tuladharraunak@gmail.com</w:t>
        </w:r>
      </w:hyperlink>
      <w:r w:rsidR="00324137">
        <w:rPr>
          <w:sz w:val="28"/>
          <w:szCs w:val="28"/>
        </w:rPr>
        <w:t xml:space="preserve"> </w:t>
      </w:r>
      <w:r w:rsidR="00875520">
        <w:rPr>
          <w:sz w:val="28"/>
          <w:szCs w:val="28"/>
        </w:rPr>
        <w:t>|</w:t>
      </w:r>
      <w:r w:rsidR="00324137">
        <w:rPr>
          <w:sz w:val="28"/>
          <w:szCs w:val="28"/>
        </w:rPr>
        <w:t xml:space="preserve"> </w:t>
      </w:r>
      <w:hyperlink r:id="rId8" w:history="1">
        <w:r w:rsidR="00324137" w:rsidRPr="003814CC">
          <w:rPr>
            <w:rStyle w:val="Hyperlink"/>
            <w:sz w:val="28"/>
            <w:szCs w:val="28"/>
          </w:rPr>
          <w:t>LinkedIn</w:t>
        </w:r>
      </w:hyperlink>
      <w:r w:rsidR="00324137">
        <w:rPr>
          <w:sz w:val="28"/>
          <w:szCs w:val="28"/>
        </w:rPr>
        <w:t xml:space="preserve"> </w:t>
      </w:r>
      <w:r w:rsidR="00875520">
        <w:rPr>
          <w:sz w:val="28"/>
          <w:szCs w:val="28"/>
        </w:rPr>
        <w:t>|</w:t>
      </w:r>
      <w:r w:rsidR="00324137">
        <w:rPr>
          <w:sz w:val="28"/>
          <w:szCs w:val="28"/>
        </w:rPr>
        <w:t xml:space="preserve"> </w:t>
      </w:r>
      <w:hyperlink r:id="rId9" w:history="1">
        <w:r w:rsidR="00324137" w:rsidRPr="003814CC">
          <w:rPr>
            <w:rStyle w:val="Hyperlink"/>
            <w:sz w:val="28"/>
            <w:szCs w:val="28"/>
          </w:rPr>
          <w:t>Website</w:t>
        </w:r>
      </w:hyperlink>
      <w:r w:rsidR="00FE6F81" w:rsidRPr="00FE6F81">
        <w:rPr>
          <w:rStyle w:val="Hyperlink"/>
          <w:sz w:val="28"/>
          <w:szCs w:val="28"/>
          <w:u w:val="none"/>
        </w:rPr>
        <w:t xml:space="preserve"> </w:t>
      </w:r>
      <w:r w:rsidR="00A10DC4">
        <w:rPr>
          <w:sz w:val="28"/>
          <w:szCs w:val="28"/>
        </w:rPr>
        <w:t xml:space="preserve">| </w:t>
      </w:r>
      <w:hyperlink r:id="rId10" w:history="1">
        <w:r w:rsidR="00A10DC4">
          <w:rPr>
            <w:rStyle w:val="Hyperlink"/>
            <w:sz w:val="28"/>
            <w:szCs w:val="28"/>
          </w:rPr>
          <w:t>Github</w:t>
        </w:r>
      </w:hyperlink>
    </w:p>
    <w:p w14:paraId="1A041037" w14:textId="77777777" w:rsidR="00CB3212" w:rsidRPr="00F50A13" w:rsidRDefault="00CB3212" w:rsidP="00F50A13">
      <w:pPr>
        <w:pStyle w:val="4SectionHeaders"/>
      </w:pPr>
      <w:r w:rsidRPr="00F50A13">
        <w:t>PROFESSIONAL SUMMARY</w:t>
      </w:r>
    </w:p>
    <w:p w14:paraId="28EEC222" w14:textId="5D18220E" w:rsidR="009E0638" w:rsidRDefault="007245CC" w:rsidP="009E0638">
      <w:pPr>
        <w:pStyle w:val="5SummaryText"/>
      </w:pPr>
      <w:r w:rsidRPr="007245CC">
        <w:t xml:space="preserve">I </w:t>
      </w:r>
      <w:r w:rsidR="00C84057" w:rsidRPr="00C84057">
        <w:t>Aspiring Associate Software Engineer with strong foundations in Python development, data engineering, and machine learning. Experienced in building ETL pipelines, NLP-based AI systems, and data-driven applications. Skilled in data modeling, software development, and performance optimization with a strong research-oriented mindset.</w:t>
      </w:r>
    </w:p>
    <w:p w14:paraId="0957A301" w14:textId="77777777" w:rsidR="003814CC" w:rsidRPr="00D62146" w:rsidRDefault="003814CC" w:rsidP="003814CC">
      <w:pPr>
        <w:pStyle w:val="4SectionHeaders"/>
      </w:pPr>
      <w:r>
        <w:t>EDUCATION</w:t>
      </w:r>
    </w:p>
    <w:p w14:paraId="02151AE2" w14:textId="77148003" w:rsidR="003814CC" w:rsidRPr="0065666D" w:rsidRDefault="00EF02FC" w:rsidP="003814CC">
      <w:pPr>
        <w:pStyle w:val="7DegreeNameJobTitle"/>
        <w:tabs>
          <w:tab w:val="right" w:pos="10710"/>
        </w:tabs>
      </w:pPr>
      <w:r>
        <w:t>Bachelor in Computer Engineering</w:t>
      </w:r>
      <w:r w:rsidR="00D9564B">
        <w:t xml:space="preserve"> (79% till date)</w:t>
      </w:r>
      <w:r w:rsidR="003814CC" w:rsidRPr="0065666D">
        <w:tab/>
      </w:r>
      <w:r w:rsidR="003814CC">
        <w:t>2022-</w:t>
      </w:r>
      <w:r w:rsidR="007245CC">
        <w:t>2026</w:t>
      </w:r>
      <w:r w:rsidR="00D9564B">
        <w:t xml:space="preserve"> (Expected)</w:t>
      </w:r>
    </w:p>
    <w:p w14:paraId="7EB50872" w14:textId="37E36685" w:rsidR="003814CC" w:rsidRDefault="00EF02FC" w:rsidP="000D778E">
      <w:pPr>
        <w:pStyle w:val="8Institution"/>
        <w:tabs>
          <w:tab w:val="right" w:pos="10710"/>
        </w:tabs>
        <w:spacing w:after="0"/>
      </w:pPr>
      <w:r>
        <w:t>Kathmandu Engineering C</w:t>
      </w:r>
      <w:r w:rsidR="008A158D">
        <w:t>ollege</w:t>
      </w:r>
      <w:r w:rsidR="003814CC">
        <w:tab/>
        <w:t>Kathmandu, Nepal</w:t>
      </w:r>
    </w:p>
    <w:p w14:paraId="29E0DAA7" w14:textId="3FFCC210" w:rsidR="00061664" w:rsidRDefault="000D778E" w:rsidP="000D778E">
      <w:pPr>
        <w:pStyle w:val="6BulletPoints"/>
      </w:pPr>
      <w:r w:rsidRPr="000D778E">
        <w:t>Consistently scored between 75% – 82% across semesters</w:t>
      </w:r>
      <w:r w:rsidRPr="00E062B6">
        <w:rPr>
          <w:rFonts w:cs="Times New Roman"/>
        </w:rPr>
        <w:t>.</w:t>
      </w:r>
    </w:p>
    <w:p w14:paraId="66C8D541" w14:textId="25F32F8F" w:rsidR="00D9564B" w:rsidRPr="0065666D" w:rsidRDefault="00D9564B" w:rsidP="00D9564B">
      <w:pPr>
        <w:pStyle w:val="7DegreeNameJobTitle"/>
        <w:tabs>
          <w:tab w:val="right" w:pos="10710"/>
        </w:tabs>
      </w:pPr>
      <w:r>
        <w:t>Intermediate School (GPA: 3.29 / 4.0)</w:t>
      </w:r>
      <w:r w:rsidRPr="0065666D">
        <w:tab/>
      </w:r>
      <w:r>
        <w:t>2022-2026</w:t>
      </w:r>
    </w:p>
    <w:p w14:paraId="77071BF7" w14:textId="157CC78D" w:rsidR="00D9564B" w:rsidRPr="00EA0B03" w:rsidRDefault="00D9564B" w:rsidP="003814CC">
      <w:pPr>
        <w:pStyle w:val="8Institution"/>
        <w:tabs>
          <w:tab w:val="right" w:pos="10710"/>
        </w:tabs>
      </w:pPr>
      <w:r w:rsidRPr="00D9564B">
        <w:t>GEMS Institute of Higher Education</w:t>
      </w:r>
      <w:r>
        <w:tab/>
      </w:r>
      <w:r w:rsidRPr="00D9564B">
        <w:t>Patan, Nepal</w:t>
      </w:r>
    </w:p>
    <w:p w14:paraId="0211EE0A" w14:textId="77777777" w:rsidR="003814CC" w:rsidRPr="00F50A13" w:rsidRDefault="003814CC" w:rsidP="003814CC">
      <w:pPr>
        <w:pStyle w:val="4SectionHeaders"/>
      </w:pPr>
      <w:r>
        <w:t>PROJECTS</w:t>
      </w:r>
    </w:p>
    <w:p w14:paraId="04E599FA" w14:textId="243F1B0F" w:rsidR="003814CC" w:rsidRDefault="00F345C6" w:rsidP="003814CC">
      <w:pPr>
        <w:pStyle w:val="7aProject"/>
      </w:pPr>
      <w:hyperlink r:id="rId11" w:history="1">
        <w:r w:rsidR="007245CC" w:rsidRPr="00225C3D">
          <w:rPr>
            <w:rStyle w:val="Hyperlink"/>
          </w:rPr>
          <w:t>MCAS</w:t>
        </w:r>
      </w:hyperlink>
      <w:r w:rsidR="00483492">
        <w:rPr>
          <w:b w:val="0"/>
          <w:bCs w:val="0"/>
        </w:rPr>
        <w:t xml:space="preserve"> (Minor Project)</w:t>
      </w:r>
      <w:r w:rsidR="00483492" w:rsidRPr="00483492">
        <w:rPr>
          <w:b w:val="0"/>
          <w:bCs w:val="0"/>
        </w:rPr>
        <w:t xml:space="preserve"> </w:t>
      </w:r>
      <w:r w:rsidR="00483492" w:rsidRPr="00F50A13">
        <w:rPr>
          <w:b w:val="0"/>
          <w:bCs w:val="0"/>
        </w:rPr>
        <w:t>|</w:t>
      </w:r>
      <w:r w:rsidR="003814CC">
        <w:t xml:space="preserve"> </w:t>
      </w:r>
      <w:r w:rsidR="00F77AC2" w:rsidRPr="00F77AC2">
        <w:rPr>
          <w:b w:val="0"/>
          <w:bCs w:val="0"/>
        </w:rPr>
        <w:t>Python, NLP, Web Development, AI Integration, HTML/CSS/JS</w:t>
      </w:r>
      <w:r w:rsidR="003814CC" w:rsidRPr="00133C64">
        <w:tab/>
      </w:r>
      <w:r w:rsidR="00011A61">
        <w:t xml:space="preserve">Apr </w:t>
      </w:r>
      <w:r w:rsidR="007245CC">
        <w:t>2024</w:t>
      </w:r>
      <w:r w:rsidR="003814CC" w:rsidRPr="00133C64">
        <w:t xml:space="preserve"> –</w:t>
      </w:r>
      <w:r w:rsidR="003814CC">
        <w:t xml:space="preserve"> </w:t>
      </w:r>
      <w:r w:rsidR="00011A61">
        <w:t xml:space="preserve">Sept </w:t>
      </w:r>
      <w:r w:rsidR="007245CC">
        <w:t>2025</w:t>
      </w:r>
    </w:p>
    <w:p w14:paraId="1C1C48F9" w14:textId="2D2FE3F2" w:rsidR="00F77AC2" w:rsidRDefault="000D778E" w:rsidP="00F77AC2">
      <w:pPr>
        <w:pStyle w:val="6BulletPoints"/>
      </w:pPr>
      <w:r>
        <w:t>Led a team of four and a</w:t>
      </w:r>
      <w:r w:rsidR="00F77AC2">
        <w:t>ccomplished automated text summarization by integrating an NLP model into a web application for real-time document summarization.</w:t>
      </w:r>
    </w:p>
    <w:p w14:paraId="04284809" w14:textId="6FAAB445" w:rsidR="00F77AC2" w:rsidRDefault="00F77AC2" w:rsidP="00E062B6">
      <w:pPr>
        <w:pStyle w:val="6BulletPoints"/>
      </w:pPr>
      <w:r>
        <w:t xml:space="preserve">Achieved </w:t>
      </w:r>
      <w:r w:rsidR="00E062B6" w:rsidRPr="00766DB5">
        <w:rPr>
          <w:rFonts w:cs="Times New Roman"/>
        </w:rPr>
        <w:t>accuracy of 85%</w:t>
      </w:r>
      <w:r w:rsidR="00E062B6" w:rsidRPr="00E062B6">
        <w:t xml:space="preserve"> </w:t>
      </w:r>
      <w:r w:rsidR="00E062B6">
        <w:t>for generated summaries through model fine-tuning and evaluation,</w:t>
      </w:r>
      <w:r w:rsidR="00E062B6" w:rsidRPr="00E062B6">
        <w:rPr>
          <w:rFonts w:cs="Times New Roman"/>
        </w:rPr>
        <w:t xml:space="preserve"> with a BERT-based precision score of 84.6 and a BERT F1 score of 86.8.</w:t>
      </w:r>
    </w:p>
    <w:p w14:paraId="4E208D15" w14:textId="578BABEB" w:rsidR="003814CC" w:rsidRDefault="00F77AC2" w:rsidP="00F77AC2">
      <w:pPr>
        <w:pStyle w:val="6BulletPoints"/>
      </w:pPr>
      <w:r>
        <w:t>Developed a web interface for large text input processing and AI powered summarization workflows.</w:t>
      </w:r>
    </w:p>
    <w:p w14:paraId="51D13911" w14:textId="71B51483" w:rsidR="003814CC" w:rsidRDefault="00F345C6" w:rsidP="003814CC">
      <w:pPr>
        <w:pStyle w:val="7aProject"/>
      </w:pPr>
      <w:hyperlink r:id="rId12" w:history="1">
        <w:r w:rsidR="007245CC" w:rsidRPr="00444813">
          <w:rPr>
            <w:rStyle w:val="Hyperlink"/>
          </w:rPr>
          <w:t>InterviewMirror</w:t>
        </w:r>
      </w:hyperlink>
      <w:r w:rsidR="00483492">
        <w:rPr>
          <w:rStyle w:val="Hyperlink"/>
          <w:u w:val="none"/>
        </w:rPr>
        <w:t xml:space="preserve"> </w:t>
      </w:r>
      <w:r w:rsidR="00483492">
        <w:rPr>
          <w:b w:val="0"/>
          <w:bCs w:val="0"/>
        </w:rPr>
        <w:t>(</w:t>
      </w:r>
      <w:r w:rsidR="00483492">
        <w:rPr>
          <w:b w:val="0"/>
          <w:bCs w:val="0"/>
        </w:rPr>
        <w:t>Major</w:t>
      </w:r>
      <w:r w:rsidR="00483492">
        <w:rPr>
          <w:b w:val="0"/>
          <w:bCs w:val="0"/>
        </w:rPr>
        <w:t xml:space="preserve"> Proj</w:t>
      </w:r>
      <w:bookmarkStart w:id="0" w:name="_GoBack"/>
      <w:bookmarkEnd w:id="0"/>
      <w:r w:rsidR="00483492">
        <w:rPr>
          <w:b w:val="0"/>
          <w:bCs w:val="0"/>
        </w:rPr>
        <w:t>ect)</w:t>
      </w:r>
      <w:r w:rsidR="00483492" w:rsidRPr="00483492">
        <w:rPr>
          <w:b w:val="0"/>
          <w:bCs w:val="0"/>
        </w:rPr>
        <w:t xml:space="preserve"> </w:t>
      </w:r>
      <w:r w:rsidR="003814CC" w:rsidRPr="00F50A13">
        <w:rPr>
          <w:b w:val="0"/>
          <w:bCs w:val="0"/>
        </w:rPr>
        <w:t>|</w:t>
      </w:r>
      <w:r w:rsidR="003814CC">
        <w:t xml:space="preserve"> </w:t>
      </w:r>
      <w:r w:rsidR="00F77AC2" w:rsidRPr="00F77AC2">
        <w:rPr>
          <w:b w:val="0"/>
          <w:bCs w:val="0"/>
        </w:rPr>
        <w:t>Python, LLMs, NLP</w:t>
      </w:r>
      <w:r w:rsidR="003814CC" w:rsidRPr="00133C64">
        <w:tab/>
      </w:r>
      <w:r w:rsidR="00011A61">
        <w:t>Oct</w:t>
      </w:r>
      <w:r w:rsidR="003814CC">
        <w:t xml:space="preserve"> </w:t>
      </w:r>
      <w:r w:rsidR="007245CC">
        <w:t>2025</w:t>
      </w:r>
      <w:r w:rsidR="003814CC" w:rsidRPr="00133C64">
        <w:t xml:space="preserve"> –</w:t>
      </w:r>
      <w:r w:rsidR="007245CC">
        <w:t xml:space="preserve"> Present</w:t>
      </w:r>
    </w:p>
    <w:p w14:paraId="1CBB313E" w14:textId="657CE945" w:rsidR="00C84057" w:rsidRDefault="000D778E" w:rsidP="00C84057">
      <w:pPr>
        <w:pStyle w:val="6BulletPoints"/>
      </w:pPr>
      <w:r>
        <w:t>Led a team of four and d</w:t>
      </w:r>
      <w:r w:rsidR="00C84057">
        <w:t xml:space="preserve">eveloped an AI-powered interview system to generate role-specific questions and evaluate responses using NLP models </w:t>
      </w:r>
    </w:p>
    <w:p w14:paraId="545CE260" w14:textId="77777777" w:rsidR="00C84057" w:rsidRDefault="00C84057" w:rsidP="00C84057">
      <w:pPr>
        <w:pStyle w:val="6BulletPoints"/>
      </w:pPr>
      <w:r>
        <w:t>Implemented automated answer evaluation achieving BLEU (35.4%) and ROUGE scores (R1: 63.9%, R2: 44.1%, RL: 61.2%)</w:t>
      </w:r>
    </w:p>
    <w:p w14:paraId="0A656853" w14:textId="77777777" w:rsidR="00C84057" w:rsidRDefault="00C84057" w:rsidP="00C84057">
      <w:pPr>
        <w:pStyle w:val="6BulletPoints"/>
      </w:pPr>
      <w:r>
        <w:t>Built a question generation pipeline enabling dynamic interview simulation using LLM-based approaches</w:t>
      </w:r>
    </w:p>
    <w:p w14:paraId="59E26B9E" w14:textId="6F5FFDC2" w:rsidR="003814CC" w:rsidRDefault="00C84057" w:rsidP="00C84057">
      <w:pPr>
        <w:pStyle w:val="6BulletPoints"/>
      </w:pPr>
      <w:r>
        <w:t>Designed modular and scalable architecture for AI-driven evaluation systems</w:t>
      </w:r>
      <w:r w:rsidR="00F77AC2">
        <w:t>.</w:t>
      </w:r>
    </w:p>
    <w:p w14:paraId="53AFD873" w14:textId="46018FF2" w:rsidR="00114D5F" w:rsidRDefault="00114D5F" w:rsidP="00114D5F">
      <w:pPr>
        <w:pStyle w:val="7aProject"/>
      </w:pPr>
      <w:r>
        <w:t>Nepal-Education-ETL</w:t>
      </w:r>
      <w:r w:rsidRPr="00F50A13">
        <w:rPr>
          <w:b w:val="0"/>
          <w:bCs w:val="0"/>
        </w:rPr>
        <w:t>|</w:t>
      </w:r>
      <w:r>
        <w:t xml:space="preserve"> </w:t>
      </w:r>
      <w:r w:rsidR="00F77AC2" w:rsidRPr="00F77AC2">
        <w:rPr>
          <w:b w:val="0"/>
          <w:bCs w:val="0"/>
        </w:rPr>
        <w:t>Python, Pandas, SQL, Data Cleaning, ETL, Data Analysis</w:t>
      </w:r>
      <w:r w:rsidRPr="00133C64">
        <w:tab/>
      </w:r>
      <w:r w:rsidR="00011A61">
        <w:t>Nov</w:t>
      </w:r>
      <w:r>
        <w:t xml:space="preserve"> 2025</w:t>
      </w:r>
      <w:r w:rsidRPr="00133C64">
        <w:t xml:space="preserve"> –</w:t>
      </w:r>
      <w:r w:rsidR="00011A61">
        <w:t xml:space="preserve"> Jan</w:t>
      </w:r>
      <w:r>
        <w:t xml:space="preserve"> 2026</w:t>
      </w:r>
    </w:p>
    <w:p w14:paraId="3A1C1605" w14:textId="77777777" w:rsidR="00F77AC2" w:rsidRDefault="00F77AC2" w:rsidP="00F77AC2">
      <w:pPr>
        <w:pStyle w:val="6BulletPoints"/>
      </w:pPr>
      <w:r>
        <w:t>Accomplished structured education data analytics by developing a Python ETL pipeline that transformed raw Nepal education datasets into query-ready SQL tables.</w:t>
      </w:r>
    </w:p>
    <w:p w14:paraId="628591E2" w14:textId="77777777" w:rsidR="00F77AC2" w:rsidRDefault="00F77AC2" w:rsidP="00F77AC2">
      <w:pPr>
        <w:pStyle w:val="6BulletPoints"/>
      </w:pPr>
      <w:r>
        <w:t>Implemented data cleaning, normalization, and validation pipelines to improve dataset usability and analytical reliability.</w:t>
      </w:r>
    </w:p>
    <w:p w14:paraId="2DA85AF8" w14:textId="1AF6DDF6" w:rsidR="00114D5F" w:rsidRDefault="00F77AC2" w:rsidP="00F77AC2">
      <w:pPr>
        <w:pStyle w:val="6BulletPoints"/>
      </w:pPr>
      <w:r>
        <w:t>Enabled analysis of regional education indicators and enrolment trends through structured data modelling.</w:t>
      </w:r>
    </w:p>
    <w:p w14:paraId="0294BFB5" w14:textId="343A3402" w:rsidR="004E53F2" w:rsidRDefault="004E53F2" w:rsidP="004E53F2">
      <w:pPr>
        <w:pStyle w:val="7aProject"/>
      </w:pPr>
      <w:r w:rsidRPr="004E53F2">
        <w:t>BigMart_Sales_ETL</w:t>
      </w:r>
      <w:r w:rsidRPr="00F50A13">
        <w:rPr>
          <w:b w:val="0"/>
          <w:bCs w:val="0"/>
        </w:rPr>
        <w:t>|</w:t>
      </w:r>
      <w:r>
        <w:t xml:space="preserve"> </w:t>
      </w:r>
      <w:r w:rsidR="00F77AC2" w:rsidRPr="00F77AC2">
        <w:rPr>
          <w:b w:val="0"/>
          <w:bCs w:val="0"/>
        </w:rPr>
        <w:t>Python, Pandas, SQL, ETL, Data Modelling, Power BI</w:t>
      </w:r>
      <w:r w:rsidRPr="00133C64">
        <w:tab/>
      </w:r>
      <w:r w:rsidR="00011A61">
        <w:t>Feb</w:t>
      </w:r>
      <w:r>
        <w:t xml:space="preserve"> 2026 </w:t>
      </w:r>
      <w:r w:rsidRPr="00133C64">
        <w:t>–</w:t>
      </w:r>
      <w:r w:rsidR="00011A61">
        <w:t xml:space="preserve"> Mar</w:t>
      </w:r>
      <w:r>
        <w:t xml:space="preserve"> 2026</w:t>
      </w:r>
    </w:p>
    <w:p w14:paraId="2D6E8096" w14:textId="77777777" w:rsidR="00C84057" w:rsidRDefault="00C84057" w:rsidP="00C84057">
      <w:pPr>
        <w:pStyle w:val="6BulletPoints"/>
      </w:pPr>
      <w:r>
        <w:t>Developed an end-to-end ETL pipeline processing 10,000+ retail records into structured SQL databases</w:t>
      </w:r>
    </w:p>
    <w:p w14:paraId="0347D576" w14:textId="77777777" w:rsidR="00C84057" w:rsidRDefault="00C84057" w:rsidP="00C84057">
      <w:pPr>
        <w:pStyle w:val="6BulletPoints"/>
      </w:pPr>
      <w:r>
        <w:t>Performed data cleaning, transformation, and normalization for analytics-ready datasets</w:t>
      </w:r>
    </w:p>
    <w:p w14:paraId="75D4B09C" w14:textId="77777777" w:rsidR="00C84057" w:rsidRDefault="00C84057" w:rsidP="00C84057">
      <w:pPr>
        <w:pStyle w:val="6BulletPoints"/>
      </w:pPr>
      <w:r>
        <w:t>Designed relational data models to optimize query performance</w:t>
      </w:r>
    </w:p>
    <w:p w14:paraId="145FE472" w14:textId="7B8838F9" w:rsidR="00F77AC2" w:rsidRDefault="00C84057" w:rsidP="00C84057">
      <w:pPr>
        <w:pStyle w:val="6BulletPoints"/>
      </w:pPr>
      <w:r>
        <w:t>Built interactive Power BI dashboards for sales trends, product performance, and regional insights</w:t>
      </w:r>
      <w:r w:rsidR="00F77AC2">
        <w:t>.</w:t>
      </w:r>
    </w:p>
    <w:p w14:paraId="76210D32" w14:textId="77777777" w:rsidR="003814CC" w:rsidRPr="00D62146" w:rsidRDefault="003814CC" w:rsidP="003814CC">
      <w:pPr>
        <w:pStyle w:val="4SectionHeaders"/>
      </w:pPr>
      <w:r>
        <w:t>TECHNICAL SKILLS</w:t>
      </w:r>
    </w:p>
    <w:p w14:paraId="6D043EA2" w14:textId="2C98F81F" w:rsidR="003814CC" w:rsidRDefault="003814CC" w:rsidP="003814CC">
      <w:pPr>
        <w:pStyle w:val="6bTraining"/>
      </w:pPr>
      <w:r>
        <w:rPr>
          <w:b/>
          <w:bCs/>
        </w:rPr>
        <w:t xml:space="preserve">Languages </w:t>
      </w:r>
      <w:r w:rsidRPr="00D72E4A">
        <w:t>|</w:t>
      </w:r>
      <w:r>
        <w:rPr>
          <w:b/>
          <w:bCs/>
        </w:rPr>
        <w:t xml:space="preserve"> </w:t>
      </w:r>
      <w:r w:rsidR="00E0532C">
        <w:t>Python, SQL, JavaScript, C/C++</w:t>
      </w:r>
    </w:p>
    <w:p w14:paraId="03738E90" w14:textId="4909FB22" w:rsidR="00E0532C" w:rsidRDefault="00E0532C" w:rsidP="003814CC">
      <w:pPr>
        <w:pStyle w:val="6bTraining"/>
      </w:pPr>
      <w:r>
        <w:rPr>
          <w:b/>
          <w:bCs/>
        </w:rPr>
        <w:t xml:space="preserve">Data and ML Libraries </w:t>
      </w:r>
      <w:r w:rsidRPr="00D72E4A">
        <w:t>|</w:t>
      </w:r>
      <w:r>
        <w:rPr>
          <w:b/>
          <w:bCs/>
        </w:rPr>
        <w:t xml:space="preserve"> </w:t>
      </w:r>
      <w:r>
        <w:t>pandas, NumPy, Matplotlib, Scikit-learn, NLTK</w:t>
      </w:r>
    </w:p>
    <w:p w14:paraId="1EF4289C" w14:textId="0CF1E053" w:rsidR="00E0532C" w:rsidRPr="00D72E4A" w:rsidRDefault="00E0532C" w:rsidP="003814CC">
      <w:pPr>
        <w:pStyle w:val="6bTraining"/>
      </w:pPr>
      <w:r>
        <w:rPr>
          <w:b/>
          <w:bCs/>
        </w:rPr>
        <w:t xml:space="preserve">Data Engineering and Databases </w:t>
      </w:r>
      <w:r w:rsidRPr="00D72E4A">
        <w:t>|</w:t>
      </w:r>
      <w:r>
        <w:rPr>
          <w:b/>
          <w:bCs/>
        </w:rPr>
        <w:t xml:space="preserve"> </w:t>
      </w:r>
      <w:r w:rsidR="00011A61">
        <w:t>PostgreSQL, MySQL, MongoDB</w:t>
      </w:r>
    </w:p>
    <w:p w14:paraId="56E3B646" w14:textId="34D5A47F" w:rsidR="003814CC" w:rsidRDefault="003814CC" w:rsidP="003814CC">
      <w:pPr>
        <w:pStyle w:val="6bTraining"/>
        <w:rPr>
          <w:b/>
          <w:bCs/>
        </w:rPr>
      </w:pPr>
      <w:r>
        <w:rPr>
          <w:b/>
          <w:bCs/>
        </w:rPr>
        <w:t xml:space="preserve">Frameworks </w:t>
      </w:r>
      <w:r w:rsidR="00E0532C">
        <w:rPr>
          <w:b/>
          <w:bCs/>
        </w:rPr>
        <w:t>&amp; Web</w:t>
      </w:r>
      <w:r w:rsidRPr="00D72E4A">
        <w:t>|</w:t>
      </w:r>
      <w:r>
        <w:t xml:space="preserve"> </w:t>
      </w:r>
      <w:r w:rsidR="00E0532C">
        <w:t>Flask, HTML, CSS</w:t>
      </w:r>
    </w:p>
    <w:p w14:paraId="78D48B25" w14:textId="1DB507E0" w:rsidR="003814CC" w:rsidRDefault="003814CC" w:rsidP="003814CC">
      <w:pPr>
        <w:pStyle w:val="6bTraining"/>
      </w:pPr>
      <w:r>
        <w:rPr>
          <w:b/>
          <w:bCs/>
        </w:rPr>
        <w:t xml:space="preserve">Developer Tools </w:t>
      </w:r>
      <w:r>
        <w:t xml:space="preserve">| </w:t>
      </w:r>
      <w:r w:rsidR="00E0532C">
        <w:t>Git, Docker, Kaggle, VS Code, Power BI</w:t>
      </w:r>
    </w:p>
    <w:p w14:paraId="0C46FCCB" w14:textId="7BE1A55E" w:rsidR="00C84057" w:rsidRPr="00C84057" w:rsidRDefault="00011A61" w:rsidP="003814CC">
      <w:pPr>
        <w:pStyle w:val="6bTraining"/>
        <w:rPr>
          <w:b/>
          <w:bCs/>
        </w:rPr>
      </w:pPr>
      <w:r>
        <w:rPr>
          <w:b/>
          <w:bCs/>
        </w:rPr>
        <w:t xml:space="preserve">Concepts </w:t>
      </w:r>
      <w:r w:rsidRPr="00D72E4A">
        <w:t>|</w:t>
      </w:r>
      <w:r>
        <w:t xml:space="preserve"> ETL Pipelines, Data Cleaning, Data Visualization</w:t>
      </w:r>
    </w:p>
    <w:sectPr w:rsidR="00C84057" w:rsidRPr="00C84057" w:rsidSect="00F50A13">
      <w:headerReference w:type="default" r:id="rId13"/>
      <w:footerReference w:type="default" r:id="rId14"/>
      <w:type w:val="continuous"/>
      <w:pgSz w:w="11906" w:h="16838" w:code="9"/>
      <w:pgMar w:top="720" w:right="720" w:bottom="720" w:left="72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195F7A" w14:textId="77777777" w:rsidR="00F345C6" w:rsidRDefault="00F345C6" w:rsidP="00133C64">
      <w:r>
        <w:separator/>
      </w:r>
    </w:p>
  </w:endnote>
  <w:endnote w:type="continuationSeparator" w:id="0">
    <w:p w14:paraId="3D325670" w14:textId="77777777" w:rsidR="00F345C6" w:rsidRDefault="00F345C6" w:rsidP="00133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7BF3FB" w14:textId="77777777" w:rsidR="00334118" w:rsidRDefault="00334118" w:rsidP="00133C64">
    <w:pPr>
      <w:pStyle w:val="Footer"/>
    </w:pPr>
  </w:p>
  <w:p w14:paraId="7F4B9FAC" w14:textId="77777777" w:rsidR="00334118" w:rsidRDefault="002C73F2" w:rsidP="00133C64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E91D79" w14:textId="77777777" w:rsidR="00F345C6" w:rsidRDefault="00F345C6" w:rsidP="00133C64">
      <w:r>
        <w:separator/>
      </w:r>
    </w:p>
  </w:footnote>
  <w:footnote w:type="continuationSeparator" w:id="0">
    <w:p w14:paraId="7B20B3DC" w14:textId="77777777" w:rsidR="00F345C6" w:rsidRDefault="00F345C6" w:rsidP="00133C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B5D700" w14:textId="23AA644A" w:rsidR="00F930A3" w:rsidRPr="00F930A3" w:rsidRDefault="00F930A3" w:rsidP="00F930A3">
    <w:pPr>
      <w:pStyle w:val="5SummaryText"/>
      <w:shd w:val="clear" w:color="auto" w:fill="F1F1F5"/>
      <w:jc w:val="left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384pt;height:384pt;visibility:visible;mso-wrap-style:square" o:bullet="t">
        <v:imagedata r:id="rId1" o:title=""/>
      </v:shape>
    </w:pict>
  </w:numPicBullet>
  <w:abstractNum w:abstractNumId="0" w15:restartNumberingAfterBreak="0">
    <w:nsid w:val="064231AC"/>
    <w:multiLevelType w:val="multilevel"/>
    <w:tmpl w:val="DADA7F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A0484"/>
    <w:multiLevelType w:val="hybridMultilevel"/>
    <w:tmpl w:val="A31E5C72"/>
    <w:lvl w:ilvl="0" w:tplc="DC94BB8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D420C"/>
    <w:multiLevelType w:val="hybridMultilevel"/>
    <w:tmpl w:val="2DD82E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4F17C0"/>
    <w:multiLevelType w:val="hybridMultilevel"/>
    <w:tmpl w:val="CA1640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F867A8"/>
    <w:multiLevelType w:val="hybridMultilevel"/>
    <w:tmpl w:val="AC1E8F4A"/>
    <w:lvl w:ilvl="0" w:tplc="5FE2FB80">
      <w:numFmt w:val="bullet"/>
      <w:lvlText w:val="•"/>
      <w:lvlJc w:val="left"/>
      <w:pPr>
        <w:ind w:left="1080" w:hanging="720"/>
      </w:pPr>
      <w:rPr>
        <w:rFonts w:ascii="Cambria" w:eastAsiaTheme="minorHAnsi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DB5DC2"/>
    <w:multiLevelType w:val="hybridMultilevel"/>
    <w:tmpl w:val="1A2C4A44"/>
    <w:lvl w:ilvl="0" w:tplc="5FE2FB80">
      <w:numFmt w:val="bullet"/>
      <w:lvlText w:val="•"/>
      <w:lvlJc w:val="left"/>
      <w:pPr>
        <w:ind w:left="1080" w:hanging="720"/>
      </w:pPr>
      <w:rPr>
        <w:rFonts w:ascii="Cambria" w:eastAsiaTheme="minorHAnsi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726CAB"/>
    <w:multiLevelType w:val="hybridMultilevel"/>
    <w:tmpl w:val="218C5B0C"/>
    <w:lvl w:ilvl="0" w:tplc="39F84D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844FD8"/>
    <w:multiLevelType w:val="hybridMultilevel"/>
    <w:tmpl w:val="B22CF9C0"/>
    <w:lvl w:ilvl="0" w:tplc="CC2A20E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EC8488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8EEA81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E4A15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7340F0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4E62D8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F26327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8AE5D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55E2B4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5AC20476"/>
    <w:multiLevelType w:val="hybridMultilevel"/>
    <w:tmpl w:val="9C1092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8C2812"/>
    <w:multiLevelType w:val="hybridMultilevel"/>
    <w:tmpl w:val="664E2F22"/>
    <w:lvl w:ilvl="0" w:tplc="83A25FC0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0" w15:restartNumberingAfterBreak="0">
    <w:nsid w:val="6E5E6DD2"/>
    <w:multiLevelType w:val="hybridMultilevel"/>
    <w:tmpl w:val="BBD2DF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441B4A"/>
    <w:multiLevelType w:val="hybridMultilevel"/>
    <w:tmpl w:val="8CF28CD2"/>
    <w:lvl w:ilvl="0" w:tplc="FEE41AC4">
      <w:start w:val="1"/>
      <w:numFmt w:val="bullet"/>
      <w:pStyle w:val="6BulletPoints"/>
      <w:lvlText w:val=""/>
      <w:lvlJc w:val="left"/>
      <w:pPr>
        <w:ind w:left="768" w:hanging="360"/>
      </w:pPr>
      <w:rPr>
        <w:rFonts w:ascii="Symbol" w:hAnsi="Symbol" w:hint="default"/>
        <w:sz w:val="18"/>
      </w:rPr>
    </w:lvl>
    <w:lvl w:ilvl="1" w:tplc="FFFFFFFF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2" w15:restartNumberingAfterBreak="0">
    <w:nsid w:val="781879A2"/>
    <w:multiLevelType w:val="hybridMultilevel"/>
    <w:tmpl w:val="091025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2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8"/>
  </w:num>
  <w:num w:numId="8">
    <w:abstractNumId w:val="10"/>
  </w:num>
  <w:num w:numId="9">
    <w:abstractNumId w:val="5"/>
  </w:num>
  <w:num w:numId="10">
    <w:abstractNumId w:val="4"/>
  </w:num>
  <w:num w:numId="11">
    <w:abstractNumId w:val="9"/>
  </w:num>
  <w:num w:numId="12">
    <w:abstractNumId w:val="7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attachedTemplate r:id="rId1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648"/>
    <w:rsid w:val="0000781D"/>
    <w:rsid w:val="00011A61"/>
    <w:rsid w:val="00061664"/>
    <w:rsid w:val="00091F83"/>
    <w:rsid w:val="000B618D"/>
    <w:rsid w:val="000C2CB3"/>
    <w:rsid w:val="000D4FDD"/>
    <w:rsid w:val="000D778E"/>
    <w:rsid w:val="000E7308"/>
    <w:rsid w:val="00106A9F"/>
    <w:rsid w:val="00114D5F"/>
    <w:rsid w:val="00133C64"/>
    <w:rsid w:val="00140B51"/>
    <w:rsid w:val="001445BE"/>
    <w:rsid w:val="00145FAF"/>
    <w:rsid w:val="001461B3"/>
    <w:rsid w:val="0016040B"/>
    <w:rsid w:val="0017024E"/>
    <w:rsid w:val="0018395A"/>
    <w:rsid w:val="001A6468"/>
    <w:rsid w:val="001B7648"/>
    <w:rsid w:val="00225C3D"/>
    <w:rsid w:val="0023565D"/>
    <w:rsid w:val="00250B44"/>
    <w:rsid w:val="00253150"/>
    <w:rsid w:val="00256D85"/>
    <w:rsid w:val="002571C9"/>
    <w:rsid w:val="00296D77"/>
    <w:rsid w:val="002C50EA"/>
    <w:rsid w:val="002C73F2"/>
    <w:rsid w:val="002D21E8"/>
    <w:rsid w:val="00324137"/>
    <w:rsid w:val="00326558"/>
    <w:rsid w:val="0032738E"/>
    <w:rsid w:val="00334118"/>
    <w:rsid w:val="003814CC"/>
    <w:rsid w:val="003E7EE3"/>
    <w:rsid w:val="00410DF4"/>
    <w:rsid w:val="00420A26"/>
    <w:rsid w:val="00444813"/>
    <w:rsid w:val="00483492"/>
    <w:rsid w:val="00494C0A"/>
    <w:rsid w:val="004C178D"/>
    <w:rsid w:val="004D0715"/>
    <w:rsid w:val="004D3833"/>
    <w:rsid w:val="004E53F2"/>
    <w:rsid w:val="00531DB7"/>
    <w:rsid w:val="00581B3B"/>
    <w:rsid w:val="005C336A"/>
    <w:rsid w:val="00606151"/>
    <w:rsid w:val="0061132C"/>
    <w:rsid w:val="0065666D"/>
    <w:rsid w:val="00691D67"/>
    <w:rsid w:val="007245CC"/>
    <w:rsid w:val="00767FEE"/>
    <w:rsid w:val="0078474A"/>
    <w:rsid w:val="0079184C"/>
    <w:rsid w:val="007E75DF"/>
    <w:rsid w:val="007F068B"/>
    <w:rsid w:val="0081761B"/>
    <w:rsid w:val="008702A4"/>
    <w:rsid w:val="00875520"/>
    <w:rsid w:val="008822F2"/>
    <w:rsid w:val="0089459E"/>
    <w:rsid w:val="008A158D"/>
    <w:rsid w:val="008B360F"/>
    <w:rsid w:val="008F601E"/>
    <w:rsid w:val="00936FCB"/>
    <w:rsid w:val="00953A24"/>
    <w:rsid w:val="009802C9"/>
    <w:rsid w:val="00985702"/>
    <w:rsid w:val="009E0638"/>
    <w:rsid w:val="00A015BE"/>
    <w:rsid w:val="00A10A1F"/>
    <w:rsid w:val="00A10DC4"/>
    <w:rsid w:val="00A331E9"/>
    <w:rsid w:val="00A51A22"/>
    <w:rsid w:val="00A823A2"/>
    <w:rsid w:val="00A907CC"/>
    <w:rsid w:val="00AA63C1"/>
    <w:rsid w:val="00AA6E4D"/>
    <w:rsid w:val="00B121C7"/>
    <w:rsid w:val="00B14854"/>
    <w:rsid w:val="00B978E3"/>
    <w:rsid w:val="00BA17D4"/>
    <w:rsid w:val="00BB5C75"/>
    <w:rsid w:val="00BC3253"/>
    <w:rsid w:val="00BE6A55"/>
    <w:rsid w:val="00C4139D"/>
    <w:rsid w:val="00C83987"/>
    <w:rsid w:val="00C84057"/>
    <w:rsid w:val="00C95057"/>
    <w:rsid w:val="00CB3212"/>
    <w:rsid w:val="00CF2BDC"/>
    <w:rsid w:val="00D62146"/>
    <w:rsid w:val="00D675EF"/>
    <w:rsid w:val="00D72B39"/>
    <w:rsid w:val="00D72E4A"/>
    <w:rsid w:val="00D7334A"/>
    <w:rsid w:val="00D9564B"/>
    <w:rsid w:val="00DA1CDA"/>
    <w:rsid w:val="00E0532C"/>
    <w:rsid w:val="00E062B6"/>
    <w:rsid w:val="00E751CF"/>
    <w:rsid w:val="00EA0B03"/>
    <w:rsid w:val="00EF02FC"/>
    <w:rsid w:val="00F1092A"/>
    <w:rsid w:val="00F345C6"/>
    <w:rsid w:val="00F50A13"/>
    <w:rsid w:val="00F571EA"/>
    <w:rsid w:val="00F67359"/>
    <w:rsid w:val="00F77AC2"/>
    <w:rsid w:val="00F77FB2"/>
    <w:rsid w:val="00F930A3"/>
    <w:rsid w:val="00F947E0"/>
    <w:rsid w:val="00F955AA"/>
    <w:rsid w:val="00FB5256"/>
    <w:rsid w:val="00FE6F81"/>
    <w:rsid w:val="00FE7F8A"/>
    <w:rsid w:val="00FF5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308D0B"/>
  <w15:chartTrackingRefBased/>
  <w15:docId w15:val="{9F31275B-EF13-4691-8DCB-2E1EB9DF0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0A13"/>
    <w:pPr>
      <w:spacing w:after="240" w:line="240" w:lineRule="auto"/>
      <w:contextualSpacing/>
      <w:jc w:val="both"/>
    </w:pPr>
    <w:rPr>
      <w:rFonts w:cstheme="minorHAnsi"/>
      <w:spacing w:val="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3C64"/>
    <w:pPr>
      <w:pBdr>
        <w:top w:val="single" w:sz="4" w:space="1" w:color="auto"/>
        <w:bottom w:val="single" w:sz="4" w:space="1" w:color="auto"/>
      </w:pBdr>
      <w:spacing w:after="80"/>
      <w:outlineLvl w:val="0"/>
    </w:pPr>
    <w:rPr>
      <w:noProof/>
      <w:color w:val="222A35" w:themeColor="text2" w:themeShade="80"/>
      <w:spacing w:val="3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3C64"/>
    <w:pPr>
      <w:numPr>
        <w:numId w:val="5"/>
      </w:numPr>
      <w:spacing w:after="200"/>
      <w:ind w:left="288" w:hanging="288"/>
    </w:pPr>
  </w:style>
  <w:style w:type="table" w:styleId="TableGrid">
    <w:name w:val="Table Grid"/>
    <w:basedOn w:val="TableNormal"/>
    <w:uiPriority w:val="39"/>
    <w:rsid w:val="00FE7F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33C64"/>
    <w:pPr>
      <w:spacing w:after="200"/>
    </w:pPr>
    <w:rPr>
      <w:color w:val="323E4F" w:themeColor="text2" w:themeShade="BF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133C64"/>
    <w:rPr>
      <w:rFonts w:cstheme="minorHAnsi"/>
      <w:color w:val="323E4F" w:themeColor="text2" w:themeShade="BF"/>
      <w:spacing w:val="4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C64"/>
    <w:pPr>
      <w:spacing w:after="320"/>
    </w:pPr>
    <w:rPr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133C64"/>
    <w:rPr>
      <w:rFonts w:cstheme="minorHAnsi"/>
      <w:spacing w:val="4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33C64"/>
    <w:rPr>
      <w:rFonts w:cstheme="minorHAnsi"/>
      <w:noProof/>
      <w:color w:val="222A35" w:themeColor="text2" w:themeShade="80"/>
      <w:spacing w:val="3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4C178D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C178D"/>
  </w:style>
  <w:style w:type="paragraph" w:styleId="Footer">
    <w:name w:val="footer"/>
    <w:basedOn w:val="Normal"/>
    <w:link w:val="FooterChar"/>
    <w:uiPriority w:val="99"/>
    <w:unhideWhenUsed/>
    <w:rsid w:val="004C178D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C178D"/>
  </w:style>
  <w:style w:type="character" w:styleId="Hyperlink">
    <w:name w:val="Hyperlink"/>
    <w:basedOn w:val="DefaultParagraphFont"/>
    <w:uiPriority w:val="99"/>
    <w:unhideWhenUsed/>
    <w:rsid w:val="00D6214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62146"/>
    <w:rPr>
      <w:color w:val="605E5C"/>
      <w:shd w:val="clear" w:color="auto" w:fill="E1DFDD"/>
    </w:rPr>
  </w:style>
  <w:style w:type="paragraph" w:customStyle="1" w:styleId="1ApplicantName">
    <w:name w:val="1. Applicant Name"/>
    <w:basedOn w:val="Title"/>
    <w:qFormat/>
    <w:rsid w:val="008702A4"/>
    <w:pPr>
      <w:spacing w:after="0"/>
    </w:pPr>
    <w:rPr>
      <w:b/>
      <w:bCs/>
      <w:sz w:val="76"/>
      <w:szCs w:val="76"/>
    </w:rPr>
  </w:style>
  <w:style w:type="paragraph" w:customStyle="1" w:styleId="3ContactDetails">
    <w:name w:val="3. Contact Details"/>
    <w:basedOn w:val="Subtitle"/>
    <w:qFormat/>
    <w:rsid w:val="00324137"/>
    <w:pPr>
      <w:shd w:val="clear" w:color="auto" w:fill="F1F1F5"/>
      <w:spacing w:after="240"/>
      <w:jc w:val="left"/>
    </w:pPr>
    <w:rPr>
      <w:noProof/>
      <w:spacing w:val="0"/>
      <w:position w:val="-8"/>
      <w:sz w:val="28"/>
      <w:szCs w:val="28"/>
    </w:rPr>
  </w:style>
  <w:style w:type="paragraph" w:customStyle="1" w:styleId="4SectionHeaders">
    <w:name w:val="4. Section Headers"/>
    <w:basedOn w:val="Heading1"/>
    <w:qFormat/>
    <w:rsid w:val="00F50A13"/>
    <w:pPr>
      <w:pBdr>
        <w:top w:val="none" w:sz="0" w:space="0" w:color="auto"/>
      </w:pBdr>
    </w:pPr>
    <w:rPr>
      <w:sz w:val="26"/>
      <w:szCs w:val="26"/>
    </w:rPr>
  </w:style>
  <w:style w:type="paragraph" w:customStyle="1" w:styleId="5SummaryText">
    <w:name w:val="5. Summary Text"/>
    <w:basedOn w:val="Normal"/>
    <w:qFormat/>
    <w:rsid w:val="00EA0B03"/>
    <w:pPr>
      <w:spacing w:after="200"/>
    </w:pPr>
  </w:style>
  <w:style w:type="paragraph" w:customStyle="1" w:styleId="6BulletPoints">
    <w:name w:val="6. Bullet Points"/>
    <w:basedOn w:val="ListParagraph"/>
    <w:qFormat/>
    <w:rsid w:val="00FB5256"/>
    <w:pPr>
      <w:numPr>
        <w:numId w:val="13"/>
      </w:numPr>
      <w:ind w:left="180" w:hanging="180"/>
    </w:pPr>
  </w:style>
  <w:style w:type="paragraph" w:customStyle="1" w:styleId="7DegreeNameJobTitle">
    <w:name w:val="7. Degree Name/Job Title"/>
    <w:basedOn w:val="Normal"/>
    <w:qFormat/>
    <w:rsid w:val="0065666D"/>
    <w:pPr>
      <w:spacing w:after="0"/>
    </w:pPr>
    <w:rPr>
      <w:b/>
      <w:bCs/>
    </w:rPr>
  </w:style>
  <w:style w:type="paragraph" w:customStyle="1" w:styleId="8Institution">
    <w:name w:val="8. Institution"/>
    <w:basedOn w:val="Normal"/>
    <w:qFormat/>
    <w:rsid w:val="00EA0B03"/>
    <w:pPr>
      <w:spacing w:after="200"/>
    </w:pPr>
  </w:style>
  <w:style w:type="paragraph" w:customStyle="1" w:styleId="9EmployerName">
    <w:name w:val="9. Employer Name"/>
    <w:basedOn w:val="Normal"/>
    <w:qFormat/>
    <w:rsid w:val="0065666D"/>
    <w:pPr>
      <w:spacing w:after="80"/>
    </w:pPr>
  </w:style>
  <w:style w:type="paragraph" w:customStyle="1" w:styleId="2JobTitleHeadline">
    <w:name w:val="2. Job Title / Headline"/>
    <w:basedOn w:val="1ApplicantName"/>
    <w:qFormat/>
    <w:rsid w:val="008702A4"/>
    <w:pPr>
      <w:spacing w:after="80"/>
    </w:pPr>
    <w:rPr>
      <w:b w:val="0"/>
      <w:bCs w:val="0"/>
      <w:sz w:val="36"/>
      <w:szCs w:val="36"/>
    </w:rPr>
  </w:style>
  <w:style w:type="paragraph" w:customStyle="1" w:styleId="6aSkills">
    <w:name w:val="6a. Skills"/>
    <w:basedOn w:val="Normal"/>
    <w:qFormat/>
    <w:rsid w:val="0017024E"/>
    <w:pPr>
      <w:tabs>
        <w:tab w:val="left" w:pos="3690"/>
        <w:tab w:val="left" w:pos="7290"/>
      </w:tabs>
      <w:spacing w:after="200"/>
    </w:pPr>
  </w:style>
  <w:style w:type="paragraph" w:customStyle="1" w:styleId="6bTraining">
    <w:name w:val="6b. Training"/>
    <w:basedOn w:val="Normal"/>
    <w:qFormat/>
    <w:rsid w:val="0017024E"/>
    <w:pPr>
      <w:tabs>
        <w:tab w:val="left" w:pos="5400"/>
      </w:tabs>
    </w:pPr>
  </w:style>
  <w:style w:type="paragraph" w:customStyle="1" w:styleId="7aProject">
    <w:name w:val="7a. Project"/>
    <w:basedOn w:val="7DegreeNameJobTitle"/>
    <w:qFormat/>
    <w:rsid w:val="00F50A13"/>
    <w:pPr>
      <w:tabs>
        <w:tab w:val="right" w:pos="10710"/>
      </w:tabs>
      <w:spacing w:after="80"/>
    </w:pPr>
  </w:style>
  <w:style w:type="character" w:styleId="FollowedHyperlink">
    <w:name w:val="FollowedHyperlink"/>
    <w:basedOn w:val="DefaultParagraphFont"/>
    <w:uiPriority w:val="99"/>
    <w:semiHidden/>
    <w:unhideWhenUsed/>
    <w:rsid w:val="004E53F2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77AC2"/>
    <w:pPr>
      <w:spacing w:before="100" w:beforeAutospacing="1" w:after="100" w:afterAutospacing="1"/>
      <w:contextualSpacing w:val="0"/>
      <w:jc w:val="left"/>
    </w:pPr>
    <w:rPr>
      <w:rFonts w:ascii="Times New Roman" w:eastAsia="Times New Roman" w:hAnsi="Times New Roman" w:cs="Times New Roman"/>
      <w:spacing w:val="0"/>
      <w:sz w:val="24"/>
      <w:szCs w:val="24"/>
      <w:lang w:val="en-US" w:bidi="ne-NP"/>
    </w:rPr>
  </w:style>
  <w:style w:type="character" w:styleId="Strong">
    <w:name w:val="Strong"/>
    <w:basedOn w:val="DefaultParagraphFont"/>
    <w:uiPriority w:val="22"/>
    <w:qFormat/>
    <w:rsid w:val="00F77A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27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raunak-tuladhar-b99852367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tuladharraunak@gmail.com" TargetMode="External"/><Relationship Id="rId12" Type="http://schemas.openxmlformats.org/officeDocument/2006/relationships/hyperlink" Target="https://huggingface.co/spaces/RTdarkRT/InterviewMirror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huggingface.co/spaces/RTdarkRT/MCAS-Summarizer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github.com/DarkRT1234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ortfolio-raunak-tuladhar.onrender.com" TargetMode="External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lboni\Desktop\Desktop\Etsy\Resume%20Templates\Jake's%20Resume\Templates\Jakes-Resume-Template-Calibri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Jakes-Resume-Template-Calibri</Template>
  <TotalTime>341</TotalTime>
  <Pages>1</Pages>
  <Words>506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JakesResume</dc:creator>
  <cp:keywords/>
  <dc:description/>
  <cp:lastModifiedBy>User</cp:lastModifiedBy>
  <cp:revision>28</cp:revision>
  <cp:lastPrinted>2026-03-12T12:22:00Z</cp:lastPrinted>
  <dcterms:created xsi:type="dcterms:W3CDTF">2024-08-31T09:29:00Z</dcterms:created>
  <dcterms:modified xsi:type="dcterms:W3CDTF">2026-03-19T10:26:00Z</dcterms:modified>
</cp:coreProperties>
</file>